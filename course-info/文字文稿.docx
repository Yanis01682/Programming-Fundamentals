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47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Getiline参数</w:t>
      </w:r>
    </w:p>
    <w:p w14:paraId="3678AB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8713117"/>
    <w:rsid w:val="1AA24D9F"/>
    <w:rsid w:val="28DA2E89"/>
    <w:rsid w:val="2A4254F9"/>
    <w:rsid w:val="2D1F32F4"/>
    <w:rsid w:val="323B4D81"/>
    <w:rsid w:val="34B70380"/>
    <w:rsid w:val="3AE174A3"/>
    <w:rsid w:val="3EDD3305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</Words>
  <Characters>10</Characters>
  <Lines>0</Lines>
  <Paragraphs>0</Paragraphs>
  <TotalTime>0</TotalTime>
  <ScaleCrop>false</ScaleCrop>
  <LinksUpToDate>false</LinksUpToDate>
  <CharactersWithSpaces>10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zzy29</dc:creator>
  <cp:lastModifiedBy>张芝源(2024010701)</cp:lastModifiedBy>
  <dcterms:modified xsi:type="dcterms:W3CDTF">2025-01-07T14:24:27Z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eyJoZGlkIjoiNmIyYTQ4ODhkNTU0N2Q0MTFiNDZjM2U3ZmVlNGRkMWQiLCJ1c2VySWQiOiIxNjI0MDExODY0In0=</vt:lpwstr>
  </property>
  <property fmtid="{D5CDD505-2E9C-101B-9397-08002B2CF9AE}" pid="6" name="ICV">
    <vt:lpwstr>2201AFAEAD9B42E5AB60F3777EC4FC54_12</vt:lpwstr>
  </property>
</Properties>
</file>